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35108" w14:textId="2FC7E58C" w:rsidR="005C6D45" w:rsidRPr="000262BD" w:rsidRDefault="000262BD">
      <w:pPr>
        <w:pStyle w:val="Subtitle"/>
        <w:rPr>
          <w:rFonts w:ascii="Bahnschrift" w:hAnsi="Bahnschrift"/>
        </w:rPr>
      </w:pPr>
      <w:r w:rsidRPr="000262BD">
        <w:rPr>
          <w:rFonts w:ascii="Bahnschrift" w:hAnsi="Bahnschrift"/>
          <w:b/>
          <w:bCs/>
          <w:sz w:val="56"/>
          <w:szCs w:val="56"/>
        </w:rPr>
        <w:t xml:space="preserve">Deliverable </w:t>
      </w:r>
      <w:r w:rsidR="00320DE6">
        <w:rPr>
          <w:rFonts w:ascii="Bahnschrift" w:hAnsi="Bahnschrift"/>
          <w:b/>
          <w:bCs/>
          <w:sz w:val="56"/>
          <w:szCs w:val="56"/>
        </w:rPr>
        <w:t>3</w:t>
      </w:r>
      <w:r w:rsidRPr="000262BD">
        <w:rPr>
          <w:rFonts w:ascii="Bahnschrift" w:hAnsi="Bahnschrift"/>
          <w:sz w:val="56"/>
          <w:szCs w:val="56"/>
        </w:rPr>
        <w:t xml:space="preserve"> for SYST17796</w:t>
      </w:r>
      <w:r w:rsidRPr="000262BD">
        <w:rPr>
          <w:rFonts w:ascii="Bahnschrift" w:hAnsi="Bahnschrift"/>
        </w:rPr>
        <w:t xml:space="preserve">               </w:t>
      </w:r>
      <w:r w:rsidR="004B4E83" w:rsidRPr="004B4E83">
        <w:rPr>
          <w:rFonts w:ascii="Bahnschrift" w:hAnsi="Bahnschrift"/>
        </w:rPr>
        <w:t>UNO Java OOP Game</w:t>
      </w:r>
      <w:r w:rsidR="004B4E83">
        <w:rPr>
          <w:rFonts w:ascii="Bahnschrift" w:hAnsi="Bahnschrift"/>
        </w:rPr>
        <w:t xml:space="preserve"> </w:t>
      </w:r>
      <w:r w:rsidRPr="000262BD">
        <w:rPr>
          <w:rFonts w:ascii="Bahnschrift" w:hAnsi="Bahnschrift"/>
        </w:rPr>
        <w:t>– Group 3</w:t>
      </w:r>
    </w:p>
    <w:p w14:paraId="3070D39D" w14:textId="77777777" w:rsidR="000262BD" w:rsidRPr="000262BD" w:rsidRDefault="000262BD">
      <w:pPr>
        <w:pStyle w:val="Heading1"/>
        <w:rPr>
          <w:rFonts w:ascii="Bahnschrift" w:hAnsi="Bahnschrift"/>
        </w:rPr>
      </w:pPr>
    </w:p>
    <w:p w14:paraId="6399F04C" w14:textId="1CA64935" w:rsidR="005C6D45" w:rsidRPr="000262BD" w:rsidRDefault="000262BD">
      <w:pPr>
        <w:pStyle w:val="Heading1"/>
        <w:rPr>
          <w:rFonts w:ascii="Bahnschrift" w:hAnsi="Bahnschrift"/>
        </w:rPr>
      </w:pPr>
      <w:r w:rsidRPr="000262BD">
        <w:rPr>
          <w:rFonts w:ascii="Bahnschrift" w:hAnsi="Bahnschrift"/>
        </w:rPr>
        <w:t>T</w:t>
      </w:r>
      <w:r w:rsidR="00885CE1" w:rsidRPr="000262BD">
        <w:rPr>
          <w:rFonts w:ascii="Bahnschrift" w:hAnsi="Bahnschrift"/>
        </w:rPr>
        <w:t>able of contents</w:t>
      </w:r>
    </w:p>
    <w:p w14:paraId="4D163C54" w14:textId="77777777" w:rsidR="00E170FA" w:rsidRDefault="000262BD" w:rsidP="00E170FA">
      <w:pPr>
        <w:numPr>
          <w:ilvl w:val="0"/>
          <w:numId w:val="34"/>
        </w:numPr>
        <w:rPr>
          <w:rFonts w:ascii="Bahnschrift" w:hAnsi="Bahnschrift"/>
          <w:sz w:val="44"/>
          <w:szCs w:val="44"/>
        </w:rPr>
      </w:pPr>
      <w:bookmarkStart w:id="0" w:name="_Toc522551269"/>
      <w:bookmarkStart w:id="1" w:name="_Toc522551307"/>
      <w:bookmarkStart w:id="2" w:name="_Toc522551956"/>
      <w:r w:rsidRPr="000262BD">
        <w:rPr>
          <w:rFonts w:ascii="Bahnschrift" w:hAnsi="Bahnschrift"/>
          <w:sz w:val="44"/>
          <w:szCs w:val="44"/>
        </w:rPr>
        <w:t>Use Case Diagram</w:t>
      </w:r>
      <w:r w:rsidR="00E170FA">
        <w:rPr>
          <w:rFonts w:ascii="Bahnschrift" w:hAnsi="Bahnschrift"/>
          <w:sz w:val="44"/>
          <w:szCs w:val="44"/>
        </w:rPr>
        <w:t xml:space="preserve"> </w:t>
      </w:r>
    </w:p>
    <w:p w14:paraId="7BE222E8" w14:textId="77777777" w:rsidR="001F127C" w:rsidRDefault="00E170FA" w:rsidP="001F127C">
      <w:pPr>
        <w:numPr>
          <w:ilvl w:val="0"/>
          <w:numId w:val="34"/>
        </w:numPr>
        <w:rPr>
          <w:rFonts w:ascii="Bahnschrift" w:hAnsi="Bahnschrift"/>
          <w:sz w:val="44"/>
          <w:szCs w:val="44"/>
        </w:rPr>
      </w:pPr>
      <w:r w:rsidRPr="000262BD">
        <w:rPr>
          <w:rFonts w:ascii="Bahnschrift" w:hAnsi="Bahnschrift"/>
          <w:sz w:val="44"/>
          <w:szCs w:val="44"/>
        </w:rPr>
        <w:t>Class Diagram</w:t>
      </w:r>
    </w:p>
    <w:p w14:paraId="522B532E" w14:textId="77777777" w:rsidR="001F127C" w:rsidRDefault="001F127C" w:rsidP="001F127C">
      <w:pPr>
        <w:numPr>
          <w:ilvl w:val="0"/>
          <w:numId w:val="34"/>
        </w:numPr>
        <w:rPr>
          <w:rFonts w:ascii="Bahnschrift" w:hAnsi="Bahnschrift"/>
          <w:sz w:val="44"/>
          <w:szCs w:val="44"/>
          <w:lang w:val="en-IN"/>
        </w:rPr>
      </w:pPr>
      <w:r w:rsidRPr="001F127C">
        <w:rPr>
          <w:rFonts w:ascii="Bahnschrift" w:hAnsi="Bahnschrift"/>
          <w:sz w:val="44"/>
          <w:szCs w:val="44"/>
          <w:lang w:val="en-IN"/>
        </w:rPr>
        <w:t>Source Code Design Summar</w:t>
      </w:r>
      <w:r>
        <w:rPr>
          <w:rFonts w:ascii="Bahnschrift" w:hAnsi="Bahnschrift"/>
          <w:sz w:val="44"/>
          <w:szCs w:val="44"/>
          <w:lang w:val="en-IN"/>
        </w:rPr>
        <w:t xml:space="preserve">y </w:t>
      </w:r>
    </w:p>
    <w:p w14:paraId="562F6929" w14:textId="28F3AD1B" w:rsidR="001F127C" w:rsidRDefault="001F127C" w:rsidP="001F127C">
      <w:pPr>
        <w:numPr>
          <w:ilvl w:val="0"/>
          <w:numId w:val="34"/>
        </w:numPr>
        <w:rPr>
          <w:rFonts w:ascii="Bahnschrift" w:hAnsi="Bahnschrift"/>
          <w:sz w:val="44"/>
          <w:szCs w:val="44"/>
          <w:lang w:val="en-IN"/>
        </w:rPr>
      </w:pPr>
      <w:r w:rsidRPr="001F127C">
        <w:rPr>
          <w:rFonts w:ascii="Bahnschrift" w:hAnsi="Bahnschrift"/>
          <w:sz w:val="44"/>
          <w:szCs w:val="44"/>
          <w:lang w:val="en-IN"/>
        </w:rPr>
        <w:t>Game Playability Notes</w:t>
      </w:r>
    </w:p>
    <w:p w14:paraId="418B0D9E" w14:textId="7784FD63" w:rsidR="000262BD" w:rsidRPr="00ED4FBF" w:rsidRDefault="00ED4FBF" w:rsidP="00ED4FBF">
      <w:pPr>
        <w:numPr>
          <w:ilvl w:val="0"/>
          <w:numId w:val="34"/>
        </w:numPr>
        <w:rPr>
          <w:rFonts w:ascii="Bahnschrift" w:hAnsi="Bahnschrift"/>
          <w:sz w:val="44"/>
          <w:szCs w:val="44"/>
          <w:lang w:val="en-IN"/>
        </w:rPr>
      </w:pPr>
      <w:r>
        <w:rPr>
          <w:rFonts w:ascii="Bahnschrift" w:hAnsi="Bahnschrift"/>
          <w:sz w:val="44"/>
          <w:szCs w:val="44"/>
          <w:lang w:val="en-IN"/>
        </w:rPr>
        <w:t xml:space="preserve">GIT HUB  - </w:t>
      </w:r>
      <w:hyperlink r:id="rId11" w:history="1">
        <w:r w:rsidRPr="00594704">
          <w:rPr>
            <w:rStyle w:val="Hyperlink"/>
          </w:rPr>
          <w:t>https://github.com/Aulaprab/SYST17796--GROUP-PR</w:t>
        </w:r>
        <w:r w:rsidRPr="00594704">
          <w:rPr>
            <w:rStyle w:val="Hyperlink"/>
          </w:rPr>
          <w:t>O</w:t>
        </w:r>
        <w:r w:rsidRPr="00594704">
          <w:rPr>
            <w:rStyle w:val="Hyperlink"/>
          </w:rPr>
          <w:t>JECT.git</w:t>
        </w:r>
      </w:hyperlink>
    </w:p>
    <w:p w14:paraId="0DB1E911" w14:textId="77777777" w:rsidR="00ED4FBF" w:rsidRPr="00ED4FBF" w:rsidRDefault="00ED4FBF" w:rsidP="00ED4FBF">
      <w:pPr>
        <w:ind w:left="792"/>
        <w:rPr>
          <w:rFonts w:ascii="Bahnschrift" w:hAnsi="Bahnschrift"/>
          <w:sz w:val="44"/>
          <w:szCs w:val="44"/>
          <w:lang w:val="en-IN"/>
        </w:rPr>
      </w:pPr>
    </w:p>
    <w:p w14:paraId="6DE22E86" w14:textId="77777777" w:rsidR="000262BD" w:rsidRDefault="000262BD"/>
    <w:p w14:paraId="6F44DBFD" w14:textId="77777777" w:rsidR="000262BD" w:rsidRDefault="000262BD"/>
    <w:p w14:paraId="35B52FA0" w14:textId="77777777" w:rsidR="000262BD" w:rsidRDefault="000262BD"/>
    <w:p w14:paraId="292257F4" w14:textId="77777777" w:rsidR="000262BD" w:rsidRDefault="000262BD"/>
    <w:p w14:paraId="065A1757" w14:textId="77777777" w:rsidR="000262BD" w:rsidRDefault="000262BD"/>
    <w:p w14:paraId="6D543921" w14:textId="77777777" w:rsidR="000262BD" w:rsidRDefault="000262BD"/>
    <w:p w14:paraId="21DB4CAD" w14:textId="77777777" w:rsidR="000262BD" w:rsidRDefault="000262BD"/>
    <w:bookmarkEnd w:id="0"/>
    <w:bookmarkEnd w:id="1"/>
    <w:bookmarkEnd w:id="2"/>
    <w:p w14:paraId="799F3563" w14:textId="0393DA17" w:rsidR="005C6D45" w:rsidRPr="000262BD" w:rsidRDefault="000262BD" w:rsidP="000F00E7">
      <w:pPr>
        <w:pStyle w:val="Heading1"/>
        <w:rPr>
          <w:rFonts w:ascii="Bahnschrift" w:hAnsi="Bahnschrift"/>
        </w:rPr>
      </w:pPr>
      <w:r w:rsidRPr="000262BD">
        <w:rPr>
          <w:rFonts w:ascii="Bahnschrift" w:hAnsi="Bahnschrift"/>
        </w:rPr>
        <w:lastRenderedPageBreak/>
        <w:t>Use Case Diagram</w:t>
      </w:r>
    </w:p>
    <w:p w14:paraId="2E0BCB7B" w14:textId="59624944" w:rsidR="000262BD" w:rsidRDefault="000262BD">
      <w:r>
        <w:rPr>
          <w:noProof/>
        </w:rPr>
        <w:drawing>
          <wp:inline distT="0" distB="0" distL="0" distR="0" wp14:anchorId="285A210F" wp14:editId="2BDD0700">
            <wp:extent cx="5937885" cy="5937885"/>
            <wp:effectExtent l="0" t="0" r="5715" b="5715"/>
            <wp:docPr id="206223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EEB5" w14:textId="77777777" w:rsidR="000262BD" w:rsidRDefault="000262BD"/>
    <w:p w14:paraId="173D0BFC" w14:textId="77777777" w:rsidR="000262BD" w:rsidRDefault="000262BD" w:rsidP="000F00E7">
      <w:pPr>
        <w:pBdr>
          <w:bottom w:val="single" w:sz="18" w:space="1" w:color="2B579A" w:themeColor="accent5"/>
        </w:pBdr>
        <w:rPr>
          <w:rFonts w:ascii="Bahnschrift" w:eastAsiaTheme="majorEastAsia" w:hAnsi="Bahnschrif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</w:p>
    <w:p w14:paraId="7E7B7CF6" w14:textId="77777777" w:rsidR="000262BD" w:rsidRDefault="000262BD" w:rsidP="000F00E7">
      <w:pPr>
        <w:pBdr>
          <w:bottom w:val="single" w:sz="18" w:space="1" w:color="2B579A" w:themeColor="accent5"/>
        </w:pBdr>
        <w:rPr>
          <w:rFonts w:ascii="Bahnschrift" w:eastAsiaTheme="majorEastAsia" w:hAnsi="Bahnschrif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</w:p>
    <w:p w14:paraId="309C5A31" w14:textId="1C0171E7" w:rsidR="005C6D45" w:rsidRPr="000262BD" w:rsidRDefault="000262BD" w:rsidP="000F00E7">
      <w:pPr>
        <w:pBdr>
          <w:bottom w:val="single" w:sz="18" w:space="1" w:color="2B579A" w:themeColor="accent5"/>
        </w:pBdr>
        <w:rPr>
          <w:rFonts w:ascii="Bahnschrift" w:eastAsiaTheme="majorEastAsia" w:hAnsi="Bahnschrif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 w:rsidRPr="000262BD">
        <w:rPr>
          <w:rFonts w:ascii="Bahnschrift" w:eastAsiaTheme="majorEastAsia" w:hAnsi="Bahnschrif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  <w:lastRenderedPageBreak/>
        <w:t>Class Diagram</w:t>
      </w:r>
    </w:p>
    <w:p w14:paraId="5FF5FEB7" w14:textId="620BF702" w:rsidR="000262BD" w:rsidRDefault="00852ACF">
      <w:r>
        <w:rPr>
          <w:noProof/>
        </w:rPr>
        <w:drawing>
          <wp:inline distT="0" distB="0" distL="0" distR="0" wp14:anchorId="2A167480" wp14:editId="244F5A6B">
            <wp:extent cx="5943600" cy="5943600"/>
            <wp:effectExtent l="0" t="0" r="0" b="0"/>
            <wp:docPr id="124524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4E95" w14:textId="77777777" w:rsidR="00693BA1" w:rsidRDefault="00693BA1">
      <w:pPr>
        <w:pStyle w:val="Heading1"/>
      </w:pPr>
      <w:bookmarkStart w:id="3" w:name="_Toc522551271"/>
      <w:bookmarkStart w:id="4" w:name="_Toc522551309"/>
      <w:bookmarkStart w:id="5" w:name="_Toc522551958"/>
    </w:p>
    <w:p w14:paraId="78A2A78F" w14:textId="77777777" w:rsidR="00852ACF" w:rsidRDefault="00852ACF" w:rsidP="001F127C">
      <w:pPr>
        <w:ind w:left="792"/>
        <w:rPr>
          <w:rFonts w:ascii="Bahnschrift" w:hAnsi="Bahnschrift"/>
          <w:sz w:val="44"/>
          <w:szCs w:val="44"/>
          <w:lang w:val="en-IN"/>
        </w:rPr>
      </w:pPr>
    </w:p>
    <w:p w14:paraId="7A5FDDFF" w14:textId="77777777" w:rsidR="00852ACF" w:rsidRDefault="00852ACF" w:rsidP="001F127C">
      <w:pPr>
        <w:ind w:left="792"/>
        <w:rPr>
          <w:rFonts w:ascii="Bahnschrift" w:hAnsi="Bahnschrift"/>
          <w:sz w:val="44"/>
          <w:szCs w:val="44"/>
          <w:lang w:val="en-IN"/>
        </w:rPr>
      </w:pPr>
    </w:p>
    <w:p w14:paraId="3AC41571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1. Card</w:t>
      </w:r>
    </w:p>
    <w:p w14:paraId="0F77580F" w14:textId="77777777" w:rsidR="007D6463" w:rsidRPr="007D6463" w:rsidRDefault="007D6463" w:rsidP="007D6463">
      <w:pPr>
        <w:numPr>
          <w:ilvl w:val="0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Attributes:</w:t>
      </w:r>
    </w:p>
    <w:p w14:paraId="707A0047" w14:textId="77777777" w:rsidR="007D6463" w:rsidRPr="007D6463" w:rsidRDefault="007D6463" w:rsidP="007D6463">
      <w:pPr>
        <w:numPr>
          <w:ilvl w:val="1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color: String</w:t>
      </w:r>
    </w:p>
    <w:p w14:paraId="136992EA" w14:textId="77777777" w:rsidR="007D6463" w:rsidRPr="007D6463" w:rsidRDefault="007D6463" w:rsidP="007D6463">
      <w:pPr>
        <w:numPr>
          <w:ilvl w:val="1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value: String</w:t>
      </w:r>
    </w:p>
    <w:p w14:paraId="5435DCDE" w14:textId="77777777" w:rsidR="007D6463" w:rsidRPr="007D6463" w:rsidRDefault="007D6463" w:rsidP="007D6463">
      <w:pPr>
        <w:numPr>
          <w:ilvl w:val="0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Methods:</w:t>
      </w:r>
    </w:p>
    <w:p w14:paraId="316723E4" w14:textId="77777777" w:rsidR="007D6463" w:rsidRPr="007D6463" w:rsidRDefault="007D6463" w:rsidP="007D6463">
      <w:pPr>
        <w:numPr>
          <w:ilvl w:val="1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Card(color: String, value: String)</w:t>
      </w:r>
    </w:p>
    <w:p w14:paraId="5CD8A33D" w14:textId="77777777" w:rsidR="007D6463" w:rsidRPr="007D6463" w:rsidRDefault="007D6463" w:rsidP="007D6463">
      <w:pPr>
        <w:numPr>
          <w:ilvl w:val="1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getColor(): String</w:t>
      </w:r>
    </w:p>
    <w:p w14:paraId="7DFB4AF3" w14:textId="77777777" w:rsidR="007D6463" w:rsidRPr="007D6463" w:rsidRDefault="007D6463" w:rsidP="007D6463">
      <w:pPr>
        <w:numPr>
          <w:ilvl w:val="1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getValue(): String</w:t>
      </w:r>
    </w:p>
    <w:p w14:paraId="77C95BE9" w14:textId="224B44CA" w:rsidR="007D6463" w:rsidRPr="007D6463" w:rsidRDefault="007D6463" w:rsidP="007D6463">
      <w:pPr>
        <w:numPr>
          <w:ilvl w:val="1"/>
          <w:numId w:val="52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toString(): String</w:t>
      </w:r>
    </w:p>
    <w:p w14:paraId="02D7EFE3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2. SpecialCard (extends Card)</w:t>
      </w:r>
    </w:p>
    <w:p w14:paraId="311A7CDB" w14:textId="77777777" w:rsidR="007D6463" w:rsidRPr="007D6463" w:rsidRDefault="007D6463" w:rsidP="007D6463">
      <w:pPr>
        <w:numPr>
          <w:ilvl w:val="0"/>
          <w:numId w:val="53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Attributes:</w:t>
      </w:r>
    </w:p>
    <w:p w14:paraId="6034A989" w14:textId="77777777" w:rsidR="007D6463" w:rsidRPr="007D6463" w:rsidRDefault="007D6463" w:rsidP="007D6463">
      <w:pPr>
        <w:numPr>
          <w:ilvl w:val="1"/>
          <w:numId w:val="53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type: CardType</w:t>
      </w:r>
    </w:p>
    <w:p w14:paraId="5F58E4A7" w14:textId="77777777" w:rsidR="007D6463" w:rsidRPr="007D6463" w:rsidRDefault="007D6463" w:rsidP="007D6463">
      <w:pPr>
        <w:numPr>
          <w:ilvl w:val="0"/>
          <w:numId w:val="53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Methods:</w:t>
      </w:r>
    </w:p>
    <w:p w14:paraId="7048CC7B" w14:textId="77777777" w:rsidR="007D6463" w:rsidRPr="007D6463" w:rsidRDefault="007D6463" w:rsidP="007D6463">
      <w:pPr>
        <w:numPr>
          <w:ilvl w:val="1"/>
          <w:numId w:val="53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SpecialCard(color: String, value: String, type: CardType)</w:t>
      </w:r>
    </w:p>
    <w:p w14:paraId="3B309E1B" w14:textId="530B21BB" w:rsidR="007D6463" w:rsidRPr="007D6463" w:rsidRDefault="007D6463" w:rsidP="007D6463">
      <w:pPr>
        <w:numPr>
          <w:ilvl w:val="1"/>
          <w:numId w:val="53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applyEffect(game: GameController, currentPlayer: Player)</w:t>
      </w:r>
    </w:p>
    <w:p w14:paraId="532E52C4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3. Deck</w:t>
      </w:r>
    </w:p>
    <w:p w14:paraId="332A04B1" w14:textId="77777777" w:rsidR="007D6463" w:rsidRPr="007D6463" w:rsidRDefault="007D6463" w:rsidP="007D6463">
      <w:pPr>
        <w:numPr>
          <w:ilvl w:val="0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Attributes:</w:t>
      </w:r>
    </w:p>
    <w:p w14:paraId="6E02CBD2" w14:textId="77777777" w:rsidR="007D6463" w:rsidRP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cards: List&lt;Card&gt;</w:t>
      </w:r>
    </w:p>
    <w:p w14:paraId="7C52291A" w14:textId="77777777" w:rsidR="007D6463" w:rsidRPr="007D6463" w:rsidRDefault="007D6463" w:rsidP="007D6463">
      <w:pPr>
        <w:numPr>
          <w:ilvl w:val="0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Methods:</w:t>
      </w:r>
    </w:p>
    <w:p w14:paraId="76FFC759" w14:textId="77777777" w:rsidR="007D6463" w:rsidRP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Deck()</w:t>
      </w:r>
    </w:p>
    <w:p w14:paraId="4D8F99BE" w14:textId="77777777" w:rsidR="007D6463" w:rsidRP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shuffle(): void</w:t>
      </w:r>
    </w:p>
    <w:p w14:paraId="1909E3F8" w14:textId="77777777" w:rsidR="007D6463" w:rsidRP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drawCard(): Card</w:t>
      </w:r>
    </w:p>
    <w:p w14:paraId="2B7B61AF" w14:textId="77777777" w:rsidR="007D6463" w:rsidRP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addCard(card: Card): void</w:t>
      </w:r>
    </w:p>
    <w:p w14:paraId="375F4014" w14:textId="77777777" w:rsidR="007D6463" w:rsidRP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isEmpty(): boolean</w:t>
      </w:r>
    </w:p>
    <w:p w14:paraId="5728C5EF" w14:textId="49D21CE6" w:rsidR="007D6463" w:rsidRDefault="007D6463" w:rsidP="007D6463">
      <w:pPr>
        <w:numPr>
          <w:ilvl w:val="1"/>
          <w:numId w:val="54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size(): int</w:t>
      </w:r>
    </w:p>
    <w:p w14:paraId="787DCE4D" w14:textId="77777777" w:rsidR="007D6463" w:rsidRDefault="007D6463" w:rsidP="007D6463">
      <w:pPr>
        <w:rPr>
          <w:rFonts w:ascii="Bahnschrift" w:hAnsi="Bahnschrift"/>
          <w:sz w:val="24"/>
          <w:szCs w:val="24"/>
          <w:lang w:val="en-IN"/>
        </w:rPr>
      </w:pPr>
    </w:p>
    <w:p w14:paraId="45AF8C29" w14:textId="77777777" w:rsidR="007D6463" w:rsidRPr="007D6463" w:rsidRDefault="007D6463" w:rsidP="007D6463">
      <w:pPr>
        <w:rPr>
          <w:rFonts w:ascii="Bahnschrift" w:hAnsi="Bahnschrift"/>
          <w:sz w:val="24"/>
          <w:szCs w:val="24"/>
          <w:lang w:val="en-IN"/>
        </w:rPr>
      </w:pPr>
    </w:p>
    <w:p w14:paraId="523E5177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4. Hand</w:t>
      </w:r>
    </w:p>
    <w:p w14:paraId="3BC834CC" w14:textId="77777777" w:rsidR="007D6463" w:rsidRPr="007D6463" w:rsidRDefault="007D6463" w:rsidP="007D6463">
      <w:pPr>
        <w:numPr>
          <w:ilvl w:val="0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Attributes:</w:t>
      </w:r>
    </w:p>
    <w:p w14:paraId="0A9E4589" w14:textId="77777777" w:rsidR="007D6463" w:rsidRPr="007D6463" w:rsidRDefault="007D6463" w:rsidP="007D6463">
      <w:pPr>
        <w:numPr>
          <w:ilvl w:val="1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cards: List&lt;Card&gt;</w:t>
      </w:r>
    </w:p>
    <w:p w14:paraId="74DE60EC" w14:textId="77777777" w:rsidR="007D6463" w:rsidRPr="007D6463" w:rsidRDefault="007D6463" w:rsidP="007D6463">
      <w:pPr>
        <w:numPr>
          <w:ilvl w:val="0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Methods:</w:t>
      </w:r>
    </w:p>
    <w:p w14:paraId="12393ADE" w14:textId="77777777" w:rsidR="007D6463" w:rsidRPr="007D6463" w:rsidRDefault="007D6463" w:rsidP="007D6463">
      <w:pPr>
        <w:numPr>
          <w:ilvl w:val="1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Hand()</w:t>
      </w:r>
    </w:p>
    <w:p w14:paraId="38941750" w14:textId="77777777" w:rsidR="007D6463" w:rsidRPr="007D6463" w:rsidRDefault="007D6463" w:rsidP="007D6463">
      <w:pPr>
        <w:numPr>
          <w:ilvl w:val="1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addCard(card: Card): void</w:t>
      </w:r>
    </w:p>
    <w:p w14:paraId="244F288A" w14:textId="77777777" w:rsidR="007D6463" w:rsidRPr="007D6463" w:rsidRDefault="007D6463" w:rsidP="007D6463">
      <w:pPr>
        <w:numPr>
          <w:ilvl w:val="1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removeCard(card: Card): void</w:t>
      </w:r>
    </w:p>
    <w:p w14:paraId="0BD2ECC2" w14:textId="77777777" w:rsidR="007D6463" w:rsidRPr="007D6463" w:rsidRDefault="007D6463" w:rsidP="007D6463">
      <w:pPr>
        <w:numPr>
          <w:ilvl w:val="1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getCards(): List&lt;Card&gt;</w:t>
      </w:r>
    </w:p>
    <w:p w14:paraId="43D783C4" w14:textId="792803CD" w:rsidR="007D6463" w:rsidRDefault="007D6463" w:rsidP="007D6463">
      <w:pPr>
        <w:numPr>
          <w:ilvl w:val="1"/>
          <w:numId w:val="55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 xml:space="preserve">hasPlayableCard(topCard: Card): </w:t>
      </w:r>
      <w:r>
        <w:rPr>
          <w:rFonts w:ascii="Bahnschrift" w:hAnsi="Bahnschrift"/>
          <w:sz w:val="24"/>
          <w:szCs w:val="24"/>
          <w:lang w:val="en-IN"/>
        </w:rPr>
        <w:t>Boolean</w:t>
      </w:r>
    </w:p>
    <w:p w14:paraId="427AB645" w14:textId="77777777" w:rsidR="007D6463" w:rsidRPr="007D6463" w:rsidRDefault="007D6463" w:rsidP="007D6463">
      <w:pPr>
        <w:ind w:left="1440"/>
        <w:rPr>
          <w:rFonts w:ascii="Bahnschrift" w:hAnsi="Bahnschrift"/>
          <w:sz w:val="24"/>
          <w:szCs w:val="24"/>
          <w:lang w:val="en-IN"/>
        </w:rPr>
      </w:pPr>
    </w:p>
    <w:p w14:paraId="3DE6D42A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5. Player</w:t>
      </w:r>
    </w:p>
    <w:p w14:paraId="5B66208E" w14:textId="77777777" w:rsidR="007D6463" w:rsidRPr="007D6463" w:rsidRDefault="007D6463" w:rsidP="007D6463">
      <w:pPr>
        <w:numPr>
          <w:ilvl w:val="0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Attributes:</w:t>
      </w:r>
    </w:p>
    <w:p w14:paraId="77FBC47E" w14:textId="77777777" w:rsidR="007D6463" w:rsidRP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name: String</w:t>
      </w:r>
    </w:p>
    <w:p w14:paraId="10AE1EF8" w14:textId="77777777" w:rsidR="007D6463" w:rsidRP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hand: Hand</w:t>
      </w:r>
    </w:p>
    <w:p w14:paraId="02E6DA0D" w14:textId="77777777" w:rsidR="007D6463" w:rsidRPr="007D6463" w:rsidRDefault="007D6463" w:rsidP="007D6463">
      <w:pPr>
        <w:numPr>
          <w:ilvl w:val="0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Methods:</w:t>
      </w:r>
    </w:p>
    <w:p w14:paraId="6D47E2E9" w14:textId="77777777" w:rsidR="007D6463" w:rsidRP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Player(name: String)</w:t>
      </w:r>
    </w:p>
    <w:p w14:paraId="79D8FBB4" w14:textId="77777777" w:rsidR="007D6463" w:rsidRP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getName(): String</w:t>
      </w:r>
    </w:p>
    <w:p w14:paraId="143D314A" w14:textId="77777777" w:rsidR="007D6463" w:rsidRP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getHand(): Hand</w:t>
      </w:r>
    </w:p>
    <w:p w14:paraId="0A9891F8" w14:textId="77777777" w:rsidR="007D6463" w:rsidRP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drawCard(deck: Deck): void</w:t>
      </w:r>
    </w:p>
    <w:p w14:paraId="053887FC" w14:textId="7D211F0A" w:rsidR="007D6463" w:rsidRDefault="007D6463" w:rsidP="007D6463">
      <w:pPr>
        <w:numPr>
          <w:ilvl w:val="1"/>
          <w:numId w:val="56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playCard(card: Card, discardPile: Deck): void</w:t>
      </w:r>
    </w:p>
    <w:p w14:paraId="6BC4AB2D" w14:textId="77777777" w:rsidR="007D6463" w:rsidRPr="007D6463" w:rsidRDefault="007D6463" w:rsidP="007D6463">
      <w:pPr>
        <w:ind w:left="1440"/>
        <w:rPr>
          <w:rFonts w:ascii="Bahnschrift" w:hAnsi="Bahnschrift"/>
          <w:sz w:val="24"/>
          <w:szCs w:val="24"/>
          <w:lang w:val="en-IN"/>
        </w:rPr>
      </w:pPr>
    </w:p>
    <w:p w14:paraId="64C581CC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6. GameController</w:t>
      </w:r>
    </w:p>
    <w:p w14:paraId="0811523E" w14:textId="77777777" w:rsidR="007D6463" w:rsidRPr="007D6463" w:rsidRDefault="007D6463" w:rsidP="007D6463">
      <w:pPr>
        <w:numPr>
          <w:ilvl w:val="0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Attributes:</w:t>
      </w:r>
    </w:p>
    <w:p w14:paraId="1B8CD3EA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players: List&lt;Player&gt;</w:t>
      </w:r>
    </w:p>
    <w:p w14:paraId="04AA851D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deck: Deck</w:t>
      </w:r>
    </w:p>
    <w:p w14:paraId="1CC1597E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lastRenderedPageBreak/>
        <w:t>discardPile: Deck</w:t>
      </w:r>
    </w:p>
    <w:p w14:paraId="4092F3D7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currentPlayerIndex: int</w:t>
      </w:r>
    </w:p>
    <w:p w14:paraId="60A15A5E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direction: int</w:t>
      </w:r>
    </w:p>
    <w:p w14:paraId="2914AB21" w14:textId="77777777" w:rsidR="007D6463" w:rsidRPr="007D6463" w:rsidRDefault="007D6463" w:rsidP="007D6463">
      <w:pPr>
        <w:numPr>
          <w:ilvl w:val="0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Methods:</w:t>
      </w:r>
    </w:p>
    <w:p w14:paraId="18F5E8CF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GameController(players: List&lt;Player&gt;)</w:t>
      </w:r>
    </w:p>
    <w:p w14:paraId="2CF0FC2E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startGame(): void</w:t>
      </w:r>
    </w:p>
    <w:p w14:paraId="34074648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nextTurn(): void</w:t>
      </w:r>
    </w:p>
    <w:p w14:paraId="161FFC45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playCard(player: Player, card: Card): boolean</w:t>
      </w:r>
    </w:p>
    <w:p w14:paraId="641D9AD0" w14:textId="77777777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checkWinner(): Player</w:t>
      </w:r>
    </w:p>
    <w:p w14:paraId="5F96F2C7" w14:textId="67F1C252" w:rsidR="007D6463" w:rsidRPr="007D6463" w:rsidRDefault="007D6463" w:rsidP="007D6463">
      <w:pPr>
        <w:numPr>
          <w:ilvl w:val="1"/>
          <w:numId w:val="57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applySpecialCard(card: SpecialCard): void</w:t>
      </w:r>
    </w:p>
    <w:p w14:paraId="3CEC9FE0" w14:textId="77777777" w:rsidR="007D6463" w:rsidRPr="007D6463" w:rsidRDefault="007D6463" w:rsidP="007D6463">
      <w:pPr>
        <w:ind w:left="792"/>
        <w:rPr>
          <w:rFonts w:ascii="Bahnschrift" w:hAnsi="Bahnschrift"/>
          <w:b/>
          <w:bCs/>
          <w:sz w:val="24"/>
          <w:szCs w:val="24"/>
          <w:lang w:val="en-IN"/>
        </w:rPr>
      </w:pPr>
      <w:r w:rsidRPr="007D6463">
        <w:rPr>
          <w:rFonts w:ascii="Bahnschrift" w:hAnsi="Bahnschrift"/>
          <w:b/>
          <w:bCs/>
          <w:sz w:val="24"/>
          <w:szCs w:val="24"/>
          <w:lang w:val="en-IN"/>
        </w:rPr>
        <w:t>7. Enum CardType</w:t>
      </w:r>
    </w:p>
    <w:p w14:paraId="4127807B" w14:textId="0729CAED" w:rsidR="001F127C" w:rsidRPr="00852ACF" w:rsidRDefault="007D6463" w:rsidP="00852ACF">
      <w:pPr>
        <w:numPr>
          <w:ilvl w:val="0"/>
          <w:numId w:val="58"/>
        </w:numPr>
        <w:rPr>
          <w:rFonts w:ascii="Bahnschrift" w:hAnsi="Bahnschrift"/>
          <w:sz w:val="24"/>
          <w:szCs w:val="24"/>
          <w:lang w:val="en-IN"/>
        </w:rPr>
      </w:pPr>
      <w:r w:rsidRPr="007D6463">
        <w:rPr>
          <w:rFonts w:ascii="Bahnschrift" w:hAnsi="Bahnschrift"/>
          <w:sz w:val="24"/>
          <w:szCs w:val="24"/>
          <w:lang w:val="en-IN"/>
        </w:rPr>
        <w:t>NORMAL, SKIP, REVERSE, DRAW_TWO, WILD, WILD_DRAW_FOUR</w:t>
      </w:r>
    </w:p>
    <w:p w14:paraId="3D939E1E" w14:textId="423ABB8C" w:rsidR="001F127C" w:rsidRPr="001F127C" w:rsidRDefault="001F127C">
      <w:pPr>
        <w:pStyle w:val="Heading1"/>
        <w:rPr>
          <w:rFonts w:ascii="Bahnschrift" w:hAnsi="Bahnschrift"/>
        </w:rPr>
      </w:pPr>
      <w:r w:rsidRPr="001F127C">
        <w:rPr>
          <w:rFonts w:ascii="Bahnschrift" w:hAnsi="Bahnschrift"/>
        </w:rPr>
        <w:t>Source Code Des</w:t>
      </w:r>
      <w:r>
        <w:rPr>
          <w:rFonts w:ascii="Bahnschrift" w:hAnsi="Bahnschrift"/>
        </w:rPr>
        <w:t>i</w:t>
      </w:r>
      <w:r w:rsidRPr="001F127C">
        <w:rPr>
          <w:rFonts w:ascii="Bahnschrift" w:hAnsi="Bahnschrift"/>
        </w:rPr>
        <w:t>gn Summary</w:t>
      </w:r>
    </w:p>
    <w:bookmarkEnd w:id="3"/>
    <w:bookmarkEnd w:id="4"/>
    <w:bookmarkEnd w:id="5"/>
    <w:p w14:paraId="5AFCF143" w14:textId="10EE7391" w:rsidR="001F127C" w:rsidRPr="007D6463" w:rsidRDefault="001F127C" w:rsidP="007D6463">
      <w:pPr>
        <w:rPr>
          <w:rFonts w:ascii="Bahnschrift" w:hAnsi="Bahnschrift"/>
          <w:sz w:val="28"/>
          <w:szCs w:val="28"/>
          <w:lang w:val="en-IN"/>
        </w:rPr>
      </w:pPr>
      <w:r w:rsidRPr="007D6463">
        <w:rPr>
          <w:rFonts w:ascii="Bahnschrift" w:hAnsi="Bahnschrift"/>
          <w:sz w:val="28"/>
          <w:szCs w:val="28"/>
          <w:lang w:val="en-IN"/>
        </w:rPr>
        <w:t>Encapsulation: getters/setters for controlled access, all fields private.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Delegation: GameController invokes Player and Deck functions to manage the game flow.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Cohesion: Every lesson focuses on a single duty.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Low Coupling: Rather to using direct field access, classes communicate with one another through clearly defined methods.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In order to apply unique UNO effects, SpecialCard inherits from Card.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Polymorphism: The applyEffect() method's behavior is overridden by special cards.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lastRenderedPageBreak/>
        <w:t>Flexibility: By extending CardType and modifying the logic in applySpecialCard(), new card types can be introduced.</w:t>
      </w:r>
    </w:p>
    <w:p w14:paraId="30D6E88A" w14:textId="77777777" w:rsidR="007D6463" w:rsidRDefault="007D6463" w:rsidP="007D6463">
      <w:pPr>
        <w:rPr>
          <w:rFonts w:ascii="Bahnschrift" w:hAnsi="Bahnschrift"/>
          <w:sz w:val="28"/>
          <w:szCs w:val="28"/>
        </w:rPr>
      </w:pPr>
    </w:p>
    <w:p w14:paraId="7EDD7C8B" w14:textId="3BF0A2DD" w:rsidR="007D6463" w:rsidRPr="007D6463" w:rsidRDefault="007D6463" w:rsidP="007D6463">
      <w:pPr>
        <w:rPr>
          <w:rFonts w:ascii="Bahnschrift" w:hAnsi="Bahnschrift"/>
          <w:sz w:val="44"/>
          <w:szCs w:val="44"/>
          <w:lang w:val="en-IN"/>
        </w:rPr>
      </w:pPr>
      <w:r w:rsidRPr="001F127C">
        <w:rPr>
          <w:rFonts w:ascii="Bahnschrift" w:hAnsi="Bahnschrift"/>
          <w:sz w:val="44"/>
          <w:szCs w:val="44"/>
          <w:lang w:val="en-IN"/>
        </w:rPr>
        <w:t>Game Playability Notes</w:t>
      </w:r>
    </w:p>
    <w:p w14:paraId="206796F3" w14:textId="77777777" w:rsidR="007D6463" w:rsidRPr="007D6463" w:rsidRDefault="007D6463" w:rsidP="007D6463">
      <w:pPr>
        <w:rPr>
          <w:rFonts w:ascii="Bahnschrift" w:hAnsi="Bahnschrift"/>
          <w:sz w:val="28"/>
          <w:szCs w:val="28"/>
          <w:lang w:val="en-IN"/>
        </w:rPr>
      </w:pPr>
      <w:r w:rsidRPr="007D6463">
        <w:rPr>
          <w:rFonts w:ascii="Bahnschrift" w:hAnsi="Bahnschrift"/>
          <w:sz w:val="28"/>
          <w:szCs w:val="28"/>
          <w:lang w:val="en-IN"/>
        </w:rPr>
        <w:t>Notes on Game Playability: Supports two or more players.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Deck: Contains special cards in addition to all of the regular UNO cards.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The following special cards have been implemented: Draw Two, Skip, Reverse, Wild, and Wild Draw Four.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Turn Logic: Control direction (reverse/clockwise).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The winner is the first player with no cards.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Deck management: The discard pile is reshuffled if the draw pile is empty.</w:t>
      </w:r>
      <w:r w:rsidRPr="007D6463">
        <w:rPr>
          <w:rFonts w:ascii="Bahnschrift" w:hAnsi="Bahnschrift"/>
          <w:sz w:val="28"/>
          <w:szCs w:val="28"/>
          <w:lang w:val="en-IN"/>
        </w:rPr>
        <w:br/>
      </w:r>
      <w:r w:rsidRPr="007D6463">
        <w:rPr>
          <w:rFonts w:ascii="Bahnschrift" w:hAnsi="Bahnschrift"/>
          <w:sz w:val="28"/>
          <w:szCs w:val="28"/>
          <w:lang w:val="en-IN"/>
        </w:rPr>
        <w:br/>
        <w:t>Interface: User activities are prompted via a console.</w:t>
      </w:r>
    </w:p>
    <w:p w14:paraId="5B11164E" w14:textId="77777777" w:rsidR="007D6463" w:rsidRDefault="007D6463" w:rsidP="007D6463">
      <w:pPr>
        <w:rPr>
          <w:rFonts w:ascii="Bahnschrift" w:hAnsi="Bahnschrift"/>
          <w:sz w:val="28"/>
          <w:szCs w:val="28"/>
        </w:rPr>
      </w:pPr>
    </w:p>
    <w:p w14:paraId="6D07B4CB" w14:textId="77777777" w:rsidR="007D6463" w:rsidRDefault="007D6463" w:rsidP="007D6463">
      <w:pPr>
        <w:rPr>
          <w:rFonts w:ascii="Bahnschrift" w:hAnsi="Bahnschrift"/>
          <w:sz w:val="28"/>
          <w:szCs w:val="28"/>
        </w:rPr>
      </w:pPr>
    </w:p>
    <w:p w14:paraId="7E85202A" w14:textId="77777777" w:rsidR="007D6463" w:rsidRPr="007D6463" w:rsidRDefault="007D6463" w:rsidP="007D6463">
      <w:pPr>
        <w:rPr>
          <w:rFonts w:ascii="Bahnschrift" w:hAnsi="Bahnschrift"/>
          <w:sz w:val="28"/>
          <w:szCs w:val="28"/>
        </w:rPr>
      </w:pPr>
    </w:p>
    <w:sectPr w:rsidR="007D6463" w:rsidRPr="007D6463">
      <w:footerReference w:type="default" r:id="rId14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F2603" w14:textId="77777777" w:rsidR="00B84157" w:rsidRDefault="00B84157">
      <w:pPr>
        <w:spacing w:line="240" w:lineRule="auto"/>
      </w:pPr>
      <w:r>
        <w:separator/>
      </w:r>
    </w:p>
  </w:endnote>
  <w:endnote w:type="continuationSeparator" w:id="0">
    <w:p w14:paraId="49B31038" w14:textId="77777777" w:rsidR="00B84157" w:rsidRDefault="00B84157">
      <w:pPr>
        <w:spacing w:line="240" w:lineRule="auto"/>
      </w:pPr>
      <w:r>
        <w:continuationSeparator/>
      </w:r>
    </w:p>
  </w:endnote>
  <w:endnote w:type="continuationNotice" w:id="1">
    <w:p w14:paraId="18BA7A82" w14:textId="77777777" w:rsidR="00B84157" w:rsidRDefault="00B8415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2186409"/>
      <w:docPartObj>
        <w:docPartGallery w:val="Page Numbers (Bottom of Page)"/>
        <w:docPartUnique/>
      </w:docPartObj>
    </w:sdtPr>
    <w:sdtContent>
      <w:p w14:paraId="073D86A9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E63BA0A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39B01" w14:textId="77777777" w:rsidR="00B84157" w:rsidRDefault="00B84157">
      <w:pPr>
        <w:spacing w:line="240" w:lineRule="auto"/>
      </w:pPr>
      <w:r>
        <w:separator/>
      </w:r>
    </w:p>
  </w:footnote>
  <w:footnote w:type="continuationSeparator" w:id="0">
    <w:p w14:paraId="04DE699F" w14:textId="77777777" w:rsidR="00B84157" w:rsidRDefault="00B84157">
      <w:pPr>
        <w:spacing w:line="240" w:lineRule="auto"/>
      </w:pPr>
      <w:r>
        <w:continuationSeparator/>
      </w:r>
    </w:p>
  </w:footnote>
  <w:footnote w:type="continuationNotice" w:id="1">
    <w:p w14:paraId="3E2BED1F" w14:textId="77777777" w:rsidR="00B84157" w:rsidRDefault="00B84157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723FE"/>
    <w:multiLevelType w:val="multilevel"/>
    <w:tmpl w:val="F282E8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667CCC"/>
    <w:multiLevelType w:val="multilevel"/>
    <w:tmpl w:val="BFB6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1527EE"/>
    <w:multiLevelType w:val="hybridMultilevel"/>
    <w:tmpl w:val="09BCDB62"/>
    <w:lvl w:ilvl="0" w:tplc="1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7B1519F"/>
    <w:multiLevelType w:val="multilevel"/>
    <w:tmpl w:val="02F6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C25102"/>
    <w:multiLevelType w:val="multilevel"/>
    <w:tmpl w:val="1FAC8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D703564"/>
    <w:multiLevelType w:val="hybridMultilevel"/>
    <w:tmpl w:val="E28EDE5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15912303"/>
    <w:multiLevelType w:val="hybridMultilevel"/>
    <w:tmpl w:val="ADD66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3C1231"/>
    <w:multiLevelType w:val="multilevel"/>
    <w:tmpl w:val="413047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7E3F1B"/>
    <w:multiLevelType w:val="hybridMultilevel"/>
    <w:tmpl w:val="3C8E7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409E0"/>
    <w:multiLevelType w:val="multilevel"/>
    <w:tmpl w:val="22BC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4A4A95"/>
    <w:multiLevelType w:val="multilevel"/>
    <w:tmpl w:val="0E9AA3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BF452E"/>
    <w:multiLevelType w:val="hybridMultilevel"/>
    <w:tmpl w:val="9C3E925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4C748A"/>
    <w:multiLevelType w:val="multilevel"/>
    <w:tmpl w:val="658E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A412E7"/>
    <w:multiLevelType w:val="multilevel"/>
    <w:tmpl w:val="B16E63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902642"/>
    <w:multiLevelType w:val="multilevel"/>
    <w:tmpl w:val="D47A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D84943"/>
    <w:multiLevelType w:val="multilevel"/>
    <w:tmpl w:val="A44C9C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282BE0"/>
    <w:multiLevelType w:val="multilevel"/>
    <w:tmpl w:val="C896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EE29F7"/>
    <w:multiLevelType w:val="hybridMultilevel"/>
    <w:tmpl w:val="E468EC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0B660D"/>
    <w:multiLevelType w:val="multilevel"/>
    <w:tmpl w:val="8058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A25806"/>
    <w:multiLevelType w:val="multilevel"/>
    <w:tmpl w:val="6FE4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94200D"/>
    <w:multiLevelType w:val="multilevel"/>
    <w:tmpl w:val="A980F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461CC7"/>
    <w:multiLevelType w:val="multilevel"/>
    <w:tmpl w:val="506226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023022"/>
    <w:multiLevelType w:val="hybridMultilevel"/>
    <w:tmpl w:val="69766A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8B0F35"/>
    <w:multiLevelType w:val="multilevel"/>
    <w:tmpl w:val="5164C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08621A"/>
    <w:multiLevelType w:val="hybridMultilevel"/>
    <w:tmpl w:val="B3B0D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4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922343">
    <w:abstractNumId w:val="40"/>
  </w:num>
  <w:num w:numId="2" w16cid:durableId="1817451176">
    <w:abstractNumId w:val="40"/>
    <w:lvlOverride w:ilvl="0">
      <w:startOverride w:val="1"/>
    </w:lvlOverride>
  </w:num>
  <w:num w:numId="3" w16cid:durableId="637613419">
    <w:abstractNumId w:val="40"/>
  </w:num>
  <w:num w:numId="4" w16cid:durableId="1256478624">
    <w:abstractNumId w:val="40"/>
    <w:lvlOverride w:ilvl="0">
      <w:startOverride w:val="1"/>
    </w:lvlOverride>
  </w:num>
  <w:num w:numId="5" w16cid:durableId="16547223">
    <w:abstractNumId w:val="8"/>
  </w:num>
  <w:num w:numId="6" w16cid:durableId="610743473">
    <w:abstractNumId w:val="40"/>
    <w:lvlOverride w:ilvl="0">
      <w:startOverride w:val="1"/>
    </w:lvlOverride>
  </w:num>
  <w:num w:numId="7" w16cid:durableId="47048977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1652761">
    <w:abstractNumId w:val="13"/>
  </w:num>
  <w:num w:numId="9" w16cid:durableId="36965161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228293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86280949">
    <w:abstractNumId w:val="7"/>
  </w:num>
  <w:num w:numId="12" w16cid:durableId="814563499">
    <w:abstractNumId w:val="6"/>
  </w:num>
  <w:num w:numId="13" w16cid:durableId="1700351578">
    <w:abstractNumId w:val="5"/>
  </w:num>
  <w:num w:numId="14" w16cid:durableId="1480152506">
    <w:abstractNumId w:val="4"/>
  </w:num>
  <w:num w:numId="15" w16cid:durableId="964577128">
    <w:abstractNumId w:val="3"/>
  </w:num>
  <w:num w:numId="16" w16cid:durableId="544021675">
    <w:abstractNumId w:val="2"/>
  </w:num>
  <w:num w:numId="17" w16cid:durableId="1475489834">
    <w:abstractNumId w:val="1"/>
  </w:num>
  <w:num w:numId="18" w16cid:durableId="478807560">
    <w:abstractNumId w:val="0"/>
  </w:num>
  <w:num w:numId="19" w16cid:durableId="956986860">
    <w:abstractNumId w:val="41"/>
  </w:num>
  <w:num w:numId="20" w16cid:durableId="729229032">
    <w:abstractNumId w:val="11"/>
  </w:num>
  <w:num w:numId="21" w16cid:durableId="1000085460">
    <w:abstractNumId w:val="37"/>
  </w:num>
  <w:num w:numId="22" w16cid:durableId="1531339150">
    <w:abstractNumId w:val="34"/>
  </w:num>
  <w:num w:numId="23" w16cid:durableId="1328243794">
    <w:abstractNumId w:val="31"/>
  </w:num>
  <w:num w:numId="24" w16cid:durableId="954796351">
    <w:abstractNumId w:val="24"/>
  </w:num>
  <w:num w:numId="25" w16cid:durableId="29348601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5920984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6398175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4824339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70199074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6230140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9674888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2359931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0949851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63880023">
    <w:abstractNumId w:val="12"/>
  </w:num>
  <w:num w:numId="35" w16cid:durableId="623344631">
    <w:abstractNumId w:val="33"/>
  </w:num>
  <w:num w:numId="36" w16cid:durableId="2025858211">
    <w:abstractNumId w:val="21"/>
  </w:num>
  <w:num w:numId="37" w16cid:durableId="2067993932">
    <w:abstractNumId w:val="27"/>
  </w:num>
  <w:num w:numId="38" w16cid:durableId="95053934">
    <w:abstractNumId w:val="25"/>
  </w:num>
  <w:num w:numId="39" w16cid:durableId="81923255">
    <w:abstractNumId w:val="18"/>
  </w:num>
  <w:num w:numId="40" w16cid:durableId="602146862">
    <w:abstractNumId w:val="35"/>
  </w:num>
  <w:num w:numId="41" w16cid:durableId="141584263">
    <w:abstractNumId w:val="9"/>
  </w:num>
  <w:num w:numId="42" w16cid:durableId="971639973">
    <w:abstractNumId w:val="22"/>
  </w:num>
  <w:num w:numId="43" w16cid:durableId="1504710386">
    <w:abstractNumId w:val="17"/>
  </w:num>
  <w:num w:numId="44" w16cid:durableId="975259820">
    <w:abstractNumId w:val="19"/>
  </w:num>
  <w:num w:numId="45" w16cid:durableId="1475633845">
    <w:abstractNumId w:val="39"/>
  </w:num>
  <w:num w:numId="46" w16cid:durableId="775759275">
    <w:abstractNumId w:val="29"/>
  </w:num>
  <w:num w:numId="47" w16cid:durableId="2098987130">
    <w:abstractNumId w:val="36"/>
  </w:num>
  <w:num w:numId="48" w16cid:durableId="1118716502">
    <w:abstractNumId w:val="16"/>
  </w:num>
  <w:num w:numId="49" w16cid:durableId="1499076990">
    <w:abstractNumId w:val="15"/>
  </w:num>
  <w:num w:numId="50" w16cid:durableId="164170387">
    <w:abstractNumId w:val="38"/>
  </w:num>
  <w:num w:numId="51" w16cid:durableId="696125609">
    <w:abstractNumId w:val="26"/>
  </w:num>
  <w:num w:numId="52" w16cid:durableId="125507881">
    <w:abstractNumId w:val="30"/>
  </w:num>
  <w:num w:numId="53" w16cid:durableId="1009868098">
    <w:abstractNumId w:val="32"/>
  </w:num>
  <w:num w:numId="54" w16cid:durableId="254637692">
    <w:abstractNumId w:val="10"/>
  </w:num>
  <w:num w:numId="55" w16cid:durableId="1287157072">
    <w:abstractNumId w:val="28"/>
  </w:num>
  <w:num w:numId="56" w16cid:durableId="960768205">
    <w:abstractNumId w:val="23"/>
  </w:num>
  <w:num w:numId="57" w16cid:durableId="106973830">
    <w:abstractNumId w:val="14"/>
  </w:num>
  <w:num w:numId="58" w16cid:durableId="152798697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BD"/>
    <w:rsid w:val="00016748"/>
    <w:rsid w:val="000262BD"/>
    <w:rsid w:val="0006567E"/>
    <w:rsid w:val="000760DB"/>
    <w:rsid w:val="000F00E7"/>
    <w:rsid w:val="0016766E"/>
    <w:rsid w:val="00170063"/>
    <w:rsid w:val="00175643"/>
    <w:rsid w:val="001B2338"/>
    <w:rsid w:val="001F127C"/>
    <w:rsid w:val="002061A9"/>
    <w:rsid w:val="002151C3"/>
    <w:rsid w:val="00217B64"/>
    <w:rsid w:val="00235579"/>
    <w:rsid w:val="00257FAA"/>
    <w:rsid w:val="00263938"/>
    <w:rsid w:val="002E78EB"/>
    <w:rsid w:val="002F25A8"/>
    <w:rsid w:val="00320DE6"/>
    <w:rsid w:val="003407A9"/>
    <w:rsid w:val="00340DC9"/>
    <w:rsid w:val="00350BD5"/>
    <w:rsid w:val="00444F02"/>
    <w:rsid w:val="00490CC6"/>
    <w:rsid w:val="004B4E83"/>
    <w:rsid w:val="004F05F9"/>
    <w:rsid w:val="005509B2"/>
    <w:rsid w:val="005556DB"/>
    <w:rsid w:val="005C6D45"/>
    <w:rsid w:val="005D58F7"/>
    <w:rsid w:val="00617D63"/>
    <w:rsid w:val="00643D1A"/>
    <w:rsid w:val="00674588"/>
    <w:rsid w:val="00693BA1"/>
    <w:rsid w:val="006A7B57"/>
    <w:rsid w:val="006D44C5"/>
    <w:rsid w:val="00713672"/>
    <w:rsid w:val="0073562D"/>
    <w:rsid w:val="007B07DE"/>
    <w:rsid w:val="007D6463"/>
    <w:rsid w:val="008270A2"/>
    <w:rsid w:val="00852ACF"/>
    <w:rsid w:val="00853F77"/>
    <w:rsid w:val="00883539"/>
    <w:rsid w:val="00885CE1"/>
    <w:rsid w:val="008907FF"/>
    <w:rsid w:val="008B696C"/>
    <w:rsid w:val="008B6BEE"/>
    <w:rsid w:val="008F78D7"/>
    <w:rsid w:val="009200C1"/>
    <w:rsid w:val="00980085"/>
    <w:rsid w:val="00997127"/>
    <w:rsid w:val="009C3B20"/>
    <w:rsid w:val="009D216F"/>
    <w:rsid w:val="009D3248"/>
    <w:rsid w:val="00A65E8A"/>
    <w:rsid w:val="00A87896"/>
    <w:rsid w:val="00AC1EE7"/>
    <w:rsid w:val="00B650C6"/>
    <w:rsid w:val="00B84157"/>
    <w:rsid w:val="00BA63C2"/>
    <w:rsid w:val="00BB4EEF"/>
    <w:rsid w:val="00BC6939"/>
    <w:rsid w:val="00BE1875"/>
    <w:rsid w:val="00BE45C8"/>
    <w:rsid w:val="00BF2331"/>
    <w:rsid w:val="00BF7463"/>
    <w:rsid w:val="00C30889"/>
    <w:rsid w:val="00C400D6"/>
    <w:rsid w:val="00C57D09"/>
    <w:rsid w:val="00C90A2E"/>
    <w:rsid w:val="00CC5861"/>
    <w:rsid w:val="00CF0F39"/>
    <w:rsid w:val="00D30B81"/>
    <w:rsid w:val="00D3649E"/>
    <w:rsid w:val="00D65327"/>
    <w:rsid w:val="00DF0FDA"/>
    <w:rsid w:val="00E142DA"/>
    <w:rsid w:val="00E16F51"/>
    <w:rsid w:val="00E170FA"/>
    <w:rsid w:val="00EB0B6E"/>
    <w:rsid w:val="00ED4FBF"/>
    <w:rsid w:val="00EE70C1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A3ABE3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7D6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ulaprab/SYST17796--GROUP-PROJECT.git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bs\AppData\Local\Microsoft\Office\16.0\DTS\en-IN%7b1FAD4055-761B-4308-8C48-61C2CE2A9833%7d\%7b7E62CAC6-4666-4644-97AB-0511D146F8E0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{7E62CAC6-4666-4644-97AB-0511D146F8E0}tf45325165_win32</Template>
  <TotalTime>0</TotalTime>
  <Pages>7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2025-07-30T01:52:00Z</dcterms:created>
  <dcterms:modified xsi:type="dcterms:W3CDTF">2025-08-08T18:02:00Z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